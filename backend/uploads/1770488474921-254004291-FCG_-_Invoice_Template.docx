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3639260E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5035EA93" w14:textId="3277FAAD" w:rsidR="00D66110" w:rsidRPr="00D66110" w:rsidRDefault="00D66110" w:rsidP="00D66110">
            <w:pPr>
              <w:pStyle w:val="Slogan"/>
              <w:rPr>
                <w:sz w:val="12"/>
                <w:szCs w:val="12"/>
                <w:lang w:val="en-GB"/>
              </w:rPr>
            </w:pPr>
            <w:r w:rsidRPr="00D66110">
              <w:rPr>
                <w:lang w:val="en-GB"/>
              </w:rPr>
              <w:drawing>
                <wp:inline distT="0" distB="0" distL="0" distR="0" wp14:anchorId="28473E83" wp14:editId="1D144147">
                  <wp:extent cx="1333500" cy="1134970"/>
                  <wp:effectExtent l="0" t="0" r="0" b="8255"/>
                  <wp:docPr id="4255278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962" cy="1138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F0C028" w14:textId="390D6492" w:rsidR="008049DB" w:rsidRDefault="00D66110">
            <w:r>
              <w:t>Creative Industries Centre</w:t>
            </w:r>
          </w:p>
          <w:p w14:paraId="6F70CC6B" w14:textId="555F218D" w:rsidR="00D66110" w:rsidRDefault="00D66110">
            <w:r>
              <w:t>Wolverhampton Science Park</w:t>
            </w:r>
          </w:p>
          <w:p w14:paraId="0F75DCDD" w14:textId="37A6C70E" w:rsidR="00D66110" w:rsidRDefault="00D66110">
            <w:r>
              <w:t>Wolverhampton, WV10 9TG</w:t>
            </w:r>
          </w:p>
          <w:p w14:paraId="2D7D57A3" w14:textId="77777777" w:rsidR="008049DB" w:rsidRDefault="00D66110">
            <w:r>
              <w:t>01902 275 325</w:t>
            </w:r>
          </w:p>
          <w:p w14:paraId="6EAF8DCC" w14:textId="5BCEBA4D" w:rsidR="00D66110" w:rsidRDefault="00D66110"/>
        </w:tc>
        <w:tc>
          <w:tcPr>
            <w:tcW w:w="5048" w:type="dxa"/>
          </w:tcPr>
          <w:p w14:paraId="5FDFAACB" w14:textId="77777777" w:rsidR="008049DB" w:rsidRDefault="00000000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D5C31EF431BD4991994866B891AB89BE"/>
                </w:placeholder>
                <w:temporary/>
                <w:showingPlcHdr/>
                <w15:appearance w15:val="hidden"/>
              </w:sdtPr>
              <w:sdtContent>
                <w:r w:rsidR="00CE7F7E">
                  <w:t>INVOICE</w:t>
                </w:r>
              </w:sdtContent>
            </w:sdt>
          </w:p>
          <w:p w14:paraId="22A805F0" w14:textId="335B1341" w:rsidR="008049DB" w:rsidRDefault="00000000">
            <w:pPr>
              <w:pStyle w:val="Heading2"/>
            </w:pPr>
            <w:sdt>
              <w:sdtPr>
                <w:alias w:val="Invoice number:"/>
                <w:tag w:val="Invoice number:"/>
                <w:id w:val="674689995"/>
                <w:placeholder>
                  <w:docPart w:val="62CC44AAEB3F4DD0983A0DF80E87F5B0"/>
                </w:placeholder>
                <w:temporary/>
                <w:showingPlcHdr/>
                <w15:appearance w15:val="hidden"/>
              </w:sdtPr>
              <w:sdtContent>
                <w:r w:rsidR="00CE7F7E">
                  <w:t>Invoice #</w:t>
                </w:r>
              </w:sdtContent>
            </w:sdt>
            <w:r w:rsidR="00CE7F7E">
              <w:t xml:space="preserve"> </w:t>
            </w:r>
            <w:r w:rsidR="00D66110">
              <w:t>1004</w:t>
            </w:r>
          </w:p>
          <w:p w14:paraId="22F89A03" w14:textId="66BBA2C6" w:rsidR="008049DB" w:rsidRDefault="00000000">
            <w:pPr>
              <w:pStyle w:val="Heading2"/>
            </w:pPr>
            <w:sdt>
              <w:sdtPr>
                <w:alias w:val="Date:"/>
                <w:tag w:val="Date:"/>
                <w:id w:val="677780987"/>
                <w:placeholder>
                  <w:docPart w:val="090FAA30A76748019995609796CC35B9"/>
                </w:placeholder>
                <w:temporary/>
                <w:showingPlcHdr/>
                <w15:appearance w15:val="hidden"/>
              </w:sdtPr>
              <w:sdtContent>
                <w:r w:rsidR="00CE7F7E">
                  <w:t>Date:</w:t>
                </w:r>
              </w:sdtContent>
            </w:sdt>
            <w:r w:rsidR="006A3739">
              <w:t xml:space="preserve"> </w:t>
            </w:r>
            <w:r w:rsidR="00D66110">
              <w:t>26/01/2026</w:t>
            </w:r>
          </w:p>
        </w:tc>
      </w:tr>
      <w:tr w:rsidR="008049DB" w14:paraId="3B4CECBE" w14:textId="77777777" w:rsidTr="00907574">
        <w:trPr>
          <w:trHeight w:val="1440"/>
        </w:trPr>
        <w:tc>
          <w:tcPr>
            <w:tcW w:w="5032" w:type="dxa"/>
          </w:tcPr>
          <w:p w14:paraId="4975AD12" w14:textId="77777777" w:rsidR="008049DB" w:rsidRDefault="00000000">
            <w:pPr>
              <w:pStyle w:val="Heading3"/>
            </w:pPr>
            <w:sdt>
              <w:sdtPr>
                <w:alias w:val="To:"/>
                <w:tag w:val="To:"/>
                <w:id w:val="1990749598"/>
                <w:placeholder>
                  <w:docPart w:val="E7740C9F9B474006AB80872395F18CE5"/>
                </w:placeholder>
                <w:temporary/>
                <w:showingPlcHdr/>
                <w15:appearance w15:val="hidden"/>
              </w:sdtPr>
              <w:sdtContent>
                <w:r w:rsidR="00616194">
                  <w:t>To:</w:t>
                </w:r>
              </w:sdtContent>
            </w:sdt>
          </w:p>
          <w:p w14:paraId="427D580B" w14:textId="76FABD84" w:rsidR="008049DB" w:rsidRDefault="00D66110">
            <w:r>
              <w:t>Mr Gary Lavan</w:t>
            </w:r>
          </w:p>
          <w:p w14:paraId="5DA762EE" w14:textId="50F51E46" w:rsidR="008049DB" w:rsidRDefault="00D66110">
            <w:r>
              <w:t>The School Psychology Service Ltd</w:t>
            </w:r>
          </w:p>
          <w:p w14:paraId="2C3C58D5" w14:textId="04C6A359" w:rsidR="00D66110" w:rsidRDefault="00D66110" w:rsidP="00D66110">
            <w:r>
              <w:t>Creative Industries Centre</w:t>
            </w:r>
          </w:p>
          <w:p w14:paraId="5744ADDE" w14:textId="77777777" w:rsidR="00D66110" w:rsidRDefault="00D66110">
            <w:r>
              <w:t>Wolverhampton Science Park</w:t>
            </w:r>
          </w:p>
          <w:p w14:paraId="798B227E" w14:textId="2C083A18" w:rsidR="008049DB" w:rsidRDefault="00D66110">
            <w:r>
              <w:t>Wolverhampton, WV10 9TG</w:t>
            </w:r>
          </w:p>
          <w:p w14:paraId="35485A5C" w14:textId="645E5740" w:rsidR="008049DB" w:rsidRDefault="00D66110">
            <w:r>
              <w:t>01902 212 321</w:t>
            </w:r>
          </w:p>
        </w:tc>
        <w:tc>
          <w:tcPr>
            <w:tcW w:w="5048" w:type="dxa"/>
          </w:tcPr>
          <w:p w14:paraId="665A8FD6" w14:textId="64A60DAF" w:rsidR="008049DB" w:rsidRDefault="008049DB"/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6CB832D5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1123135D" w14:textId="5BBCBED3" w:rsidR="008049DB" w:rsidRDefault="00D66110">
            <w:pPr>
              <w:pStyle w:val="Heading3"/>
              <w:spacing w:line="264" w:lineRule="auto"/>
            </w:pPr>
            <w:r>
              <w:t>Payment terms</w:t>
            </w:r>
          </w:p>
          <w:tbl>
            <w:tblPr>
              <w:tblStyle w:val="GridTable1Light"/>
              <w:tblpPr w:leftFromText="180" w:rightFromText="180" w:vertAnchor="text" w:tblpY="387"/>
              <w:tblW w:w="10070" w:type="dxa"/>
              <w:tblLayout w:type="fixed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817"/>
              <w:gridCol w:w="5501"/>
              <w:gridCol w:w="1404"/>
              <w:gridCol w:w="1348"/>
            </w:tblGrid>
            <w:tr w:rsidR="00D66110" w14:paraId="7F5ADF79" w14:textId="77777777" w:rsidTr="00D661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tcW w:w="1817" w:type="dxa"/>
                </w:tcPr>
                <w:p w14:paraId="1B4055FA" w14:textId="77777777" w:rsidR="00D66110" w:rsidRDefault="00D66110" w:rsidP="00D66110">
                  <w:pPr>
                    <w:pStyle w:val="Heading4"/>
                  </w:pPr>
                  <w:sdt>
                    <w:sdtPr>
                      <w:alias w:val="Quantity:"/>
                      <w:tag w:val="Quantity:"/>
                      <w:id w:val="-1738312568"/>
                      <w:placeholder>
                        <w:docPart w:val="0CE307E4E9E342B9811DBF239B6FFA4B"/>
                      </w:placeholder>
                      <w:temporary/>
                      <w:showingPlcHdr/>
                      <w15:appearance w15:val="hidden"/>
                    </w:sdtPr>
                    <w:sdtContent>
                      <w:r>
                        <w:t>QUANTITY</w:t>
                      </w:r>
                    </w:sdtContent>
                  </w:sdt>
                </w:p>
              </w:tc>
              <w:tc>
                <w:tcPr>
                  <w:tcW w:w="5501" w:type="dxa"/>
                </w:tcPr>
                <w:p w14:paraId="0E2F1B56" w14:textId="77777777" w:rsidR="00D66110" w:rsidRDefault="00D66110" w:rsidP="00D66110">
                  <w:pPr>
                    <w:pStyle w:val="Heading4"/>
                  </w:pPr>
                  <w:sdt>
                    <w:sdtPr>
                      <w:alias w:val="Description:"/>
                      <w:tag w:val="Description:"/>
                      <w:id w:val="1198742974"/>
                      <w:placeholder>
                        <w:docPart w:val="2DDEFF62A6BF41CE995DD7805F62B93B"/>
                      </w:placeholder>
                      <w:temporary/>
                      <w:showingPlcHdr/>
                      <w15:appearance w15:val="hidden"/>
                    </w:sdtPr>
                    <w:sdtContent>
                      <w:r>
                        <w:t>DESCRIPTION</w:t>
                      </w:r>
                    </w:sdtContent>
                  </w:sdt>
                </w:p>
              </w:tc>
              <w:tc>
                <w:tcPr>
                  <w:tcW w:w="1404" w:type="dxa"/>
                </w:tcPr>
                <w:p w14:paraId="4038589B" w14:textId="77777777" w:rsidR="00D66110" w:rsidRDefault="00D66110" w:rsidP="00D66110">
                  <w:pPr>
                    <w:pStyle w:val="Heading4"/>
                  </w:pPr>
                  <w:sdt>
                    <w:sdtPr>
                      <w:alias w:val="Unit price:"/>
                      <w:tag w:val="Unit price:"/>
                      <w:id w:val="1604447165"/>
                      <w:placeholder>
                        <w:docPart w:val="49DADD64FA224C92AE7BCDD57DCC7359"/>
                      </w:placeholder>
                      <w:temporary/>
                      <w:showingPlcHdr/>
                      <w15:appearance w15:val="hidden"/>
                    </w:sdtPr>
                    <w:sdtContent>
                      <w:r>
                        <w:t>UNIT PRICE</w:t>
                      </w:r>
                    </w:sdtContent>
                  </w:sdt>
                </w:p>
              </w:tc>
              <w:tc>
                <w:tcPr>
                  <w:tcW w:w="1348" w:type="dxa"/>
                </w:tcPr>
                <w:p w14:paraId="4CAC0C26" w14:textId="77777777" w:rsidR="00D66110" w:rsidRDefault="00D66110" w:rsidP="00D66110">
                  <w:pPr>
                    <w:pStyle w:val="Heading4"/>
                  </w:pPr>
                  <w:sdt>
                    <w:sdtPr>
                      <w:alias w:val="Total:"/>
                      <w:tag w:val="Total:"/>
                      <w:id w:val="-150831350"/>
                      <w:placeholder>
                        <w:docPart w:val="64964659358F48E2A1009557E10E44D5"/>
                      </w:placeholder>
                      <w:temporary/>
                      <w:showingPlcHdr/>
                      <w15:appearance w15:val="hidden"/>
                    </w:sdtPr>
                    <w:sdtContent>
                      <w:r>
                        <w:t>TOTAL</w:t>
                      </w:r>
                    </w:sdtContent>
                  </w:sdt>
                </w:p>
              </w:tc>
            </w:tr>
            <w:tr w:rsidR="00D66110" w14:paraId="0D89682A" w14:textId="77777777" w:rsidTr="00D66110">
              <w:tc>
                <w:tcPr>
                  <w:tcW w:w="1817" w:type="dxa"/>
                </w:tcPr>
                <w:p w14:paraId="5C3C24B5" w14:textId="77777777" w:rsidR="00D66110" w:rsidRDefault="00D66110" w:rsidP="00D66110">
                  <w:pPr>
                    <w:pStyle w:val="Quantity"/>
                  </w:pPr>
                  <w:r>
                    <w:t>1</w:t>
                  </w:r>
                </w:p>
              </w:tc>
              <w:tc>
                <w:tcPr>
                  <w:tcW w:w="5501" w:type="dxa"/>
                </w:tcPr>
                <w:p w14:paraId="0A59286C" w14:textId="77777777" w:rsidR="00D66110" w:rsidRDefault="00D66110" w:rsidP="00D66110">
                  <w:r>
                    <w:t>Administration services – month ending October 2025</w:t>
                  </w:r>
                </w:p>
              </w:tc>
              <w:tc>
                <w:tcPr>
                  <w:tcW w:w="1404" w:type="dxa"/>
                </w:tcPr>
                <w:p w14:paraId="19706398" w14:textId="77777777" w:rsidR="00D66110" w:rsidRDefault="00D66110" w:rsidP="00D66110">
                  <w:pPr>
                    <w:pStyle w:val="Amount"/>
                  </w:pPr>
                  <w:r>
                    <w:t>£320.00</w:t>
                  </w:r>
                </w:p>
              </w:tc>
              <w:tc>
                <w:tcPr>
                  <w:tcW w:w="1348" w:type="dxa"/>
                </w:tcPr>
                <w:p w14:paraId="07A98614" w14:textId="77777777" w:rsidR="00D66110" w:rsidRDefault="00D66110" w:rsidP="00D66110">
                  <w:pPr>
                    <w:pStyle w:val="Amount"/>
                  </w:pPr>
                  <w:r>
                    <w:t>£320.00</w:t>
                  </w:r>
                </w:p>
              </w:tc>
            </w:tr>
            <w:tr w:rsidR="00D66110" w14:paraId="4748CC83" w14:textId="77777777" w:rsidTr="00D66110">
              <w:tc>
                <w:tcPr>
                  <w:tcW w:w="1817" w:type="dxa"/>
                </w:tcPr>
                <w:p w14:paraId="6B6DBDE4" w14:textId="77777777" w:rsidR="00D66110" w:rsidRDefault="00D66110" w:rsidP="00D66110">
                  <w:pPr>
                    <w:pStyle w:val="Quantity"/>
                  </w:pPr>
                  <w:r>
                    <w:t>1</w:t>
                  </w:r>
                </w:p>
              </w:tc>
              <w:tc>
                <w:tcPr>
                  <w:tcW w:w="5501" w:type="dxa"/>
                </w:tcPr>
                <w:p w14:paraId="6C1ABB3A" w14:textId="77777777" w:rsidR="00D66110" w:rsidRDefault="00D66110" w:rsidP="00D66110">
                  <w:r>
                    <w:t>Administration services – month ending November 2025</w:t>
                  </w:r>
                </w:p>
              </w:tc>
              <w:tc>
                <w:tcPr>
                  <w:tcW w:w="1404" w:type="dxa"/>
                </w:tcPr>
                <w:p w14:paraId="588D9362" w14:textId="77777777" w:rsidR="00D66110" w:rsidRDefault="00D66110" w:rsidP="00D66110">
                  <w:pPr>
                    <w:pStyle w:val="Amount"/>
                  </w:pPr>
                  <w:r>
                    <w:t>£320.00</w:t>
                  </w:r>
                </w:p>
              </w:tc>
              <w:tc>
                <w:tcPr>
                  <w:tcW w:w="1348" w:type="dxa"/>
                </w:tcPr>
                <w:p w14:paraId="4A5C056C" w14:textId="77777777" w:rsidR="00D66110" w:rsidRDefault="00D66110" w:rsidP="00D66110">
                  <w:pPr>
                    <w:pStyle w:val="Amount"/>
                  </w:pPr>
                  <w:r>
                    <w:t>£320.00</w:t>
                  </w:r>
                </w:p>
              </w:tc>
            </w:tr>
            <w:tr w:rsidR="00D66110" w14:paraId="37907EAE" w14:textId="77777777" w:rsidTr="00D66110">
              <w:tc>
                <w:tcPr>
                  <w:tcW w:w="1817" w:type="dxa"/>
                </w:tcPr>
                <w:p w14:paraId="4EDA93FB" w14:textId="77777777" w:rsidR="00D66110" w:rsidRDefault="00D66110" w:rsidP="00D66110">
                  <w:pPr>
                    <w:pStyle w:val="Quantity"/>
                  </w:pPr>
                  <w:r>
                    <w:t>1</w:t>
                  </w:r>
                </w:p>
              </w:tc>
              <w:tc>
                <w:tcPr>
                  <w:tcW w:w="5501" w:type="dxa"/>
                </w:tcPr>
                <w:p w14:paraId="326BEE95" w14:textId="77777777" w:rsidR="00D66110" w:rsidRDefault="00D66110" w:rsidP="00D66110">
                  <w:r>
                    <w:t>Administration services – month ending December 2025</w:t>
                  </w:r>
                </w:p>
              </w:tc>
              <w:tc>
                <w:tcPr>
                  <w:tcW w:w="1404" w:type="dxa"/>
                </w:tcPr>
                <w:p w14:paraId="71ACA145" w14:textId="77777777" w:rsidR="00D66110" w:rsidRDefault="00D66110" w:rsidP="00D66110">
                  <w:pPr>
                    <w:pStyle w:val="Amount"/>
                  </w:pPr>
                  <w:r>
                    <w:t>£320.00</w:t>
                  </w:r>
                </w:p>
              </w:tc>
              <w:tc>
                <w:tcPr>
                  <w:tcW w:w="1348" w:type="dxa"/>
                </w:tcPr>
                <w:p w14:paraId="06B3B76D" w14:textId="77777777" w:rsidR="00D66110" w:rsidRDefault="00D66110" w:rsidP="00D66110">
                  <w:pPr>
                    <w:pStyle w:val="Amount"/>
                  </w:pPr>
                  <w:r>
                    <w:t>£320.00</w:t>
                  </w:r>
                </w:p>
              </w:tc>
            </w:tr>
            <w:tr w:rsidR="00D66110" w14:paraId="2A4B5D55" w14:textId="77777777" w:rsidTr="00D66110">
              <w:tc>
                <w:tcPr>
                  <w:tcW w:w="1817" w:type="dxa"/>
                </w:tcPr>
                <w:p w14:paraId="3D58A7E3" w14:textId="77777777" w:rsidR="00D66110" w:rsidRDefault="00D66110" w:rsidP="00D66110">
                  <w:pPr>
                    <w:pStyle w:val="Quantity"/>
                  </w:pPr>
                  <w:r>
                    <w:t>1</w:t>
                  </w:r>
                </w:p>
              </w:tc>
              <w:tc>
                <w:tcPr>
                  <w:tcW w:w="5501" w:type="dxa"/>
                </w:tcPr>
                <w:p w14:paraId="0D2D7EAB" w14:textId="77777777" w:rsidR="00D66110" w:rsidRDefault="00D66110" w:rsidP="00D66110">
                  <w:r>
                    <w:t>Administration services – month ending January 2026</w:t>
                  </w:r>
                </w:p>
              </w:tc>
              <w:tc>
                <w:tcPr>
                  <w:tcW w:w="1404" w:type="dxa"/>
                </w:tcPr>
                <w:p w14:paraId="25611960" w14:textId="77777777" w:rsidR="00D66110" w:rsidRDefault="00D66110" w:rsidP="00D66110">
                  <w:pPr>
                    <w:pStyle w:val="Amount"/>
                  </w:pPr>
                  <w:r>
                    <w:t>£700.00</w:t>
                  </w:r>
                </w:p>
              </w:tc>
              <w:tc>
                <w:tcPr>
                  <w:tcW w:w="1348" w:type="dxa"/>
                </w:tcPr>
                <w:p w14:paraId="191734A5" w14:textId="77777777" w:rsidR="00D66110" w:rsidRDefault="00D66110" w:rsidP="00D66110">
                  <w:pPr>
                    <w:pStyle w:val="Amount"/>
                  </w:pPr>
                  <w:r>
                    <w:t>£700.00</w:t>
                  </w:r>
                </w:p>
              </w:tc>
            </w:tr>
            <w:tr w:rsidR="00D66110" w14:paraId="4E21570F" w14:textId="77777777" w:rsidTr="00D66110">
              <w:tc>
                <w:tcPr>
                  <w:tcW w:w="1817" w:type="dxa"/>
                </w:tcPr>
                <w:p w14:paraId="284852FB" w14:textId="77777777" w:rsidR="00D66110" w:rsidRDefault="00D66110" w:rsidP="00D66110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79A43D7F" w14:textId="77777777" w:rsidR="00D66110" w:rsidRDefault="00D66110" w:rsidP="00D66110"/>
              </w:tc>
              <w:tc>
                <w:tcPr>
                  <w:tcW w:w="1404" w:type="dxa"/>
                </w:tcPr>
                <w:p w14:paraId="2CD83AEE" w14:textId="77777777" w:rsidR="00D66110" w:rsidRDefault="00D66110" w:rsidP="00D66110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7E5997CC" w14:textId="77777777" w:rsidR="00D66110" w:rsidRDefault="00D66110" w:rsidP="00D66110">
                  <w:pPr>
                    <w:pStyle w:val="Amount"/>
                  </w:pPr>
                </w:p>
              </w:tc>
            </w:tr>
            <w:tr w:rsidR="00D66110" w14:paraId="461FCB60" w14:textId="77777777" w:rsidTr="00D66110">
              <w:tc>
                <w:tcPr>
                  <w:tcW w:w="1817" w:type="dxa"/>
                </w:tcPr>
                <w:p w14:paraId="7015AE4B" w14:textId="77777777" w:rsidR="00D66110" w:rsidRDefault="00D66110" w:rsidP="00D66110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0ACC56E8" w14:textId="77777777" w:rsidR="00D66110" w:rsidRDefault="00D66110" w:rsidP="00D66110"/>
              </w:tc>
              <w:tc>
                <w:tcPr>
                  <w:tcW w:w="1404" w:type="dxa"/>
                </w:tcPr>
                <w:p w14:paraId="5C2EA5DF" w14:textId="77777777" w:rsidR="00D66110" w:rsidRDefault="00D66110" w:rsidP="00D66110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049E4092" w14:textId="77777777" w:rsidR="00D66110" w:rsidRDefault="00D66110" w:rsidP="00D66110">
                  <w:pPr>
                    <w:pStyle w:val="Amount"/>
                  </w:pPr>
                </w:p>
              </w:tc>
            </w:tr>
            <w:tr w:rsidR="00D66110" w14:paraId="1DE6805E" w14:textId="77777777" w:rsidTr="00D66110">
              <w:tc>
                <w:tcPr>
                  <w:tcW w:w="1817" w:type="dxa"/>
                </w:tcPr>
                <w:p w14:paraId="4CC9ED67" w14:textId="77777777" w:rsidR="00D66110" w:rsidRDefault="00D66110" w:rsidP="00D66110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79A565DA" w14:textId="77777777" w:rsidR="00D66110" w:rsidRDefault="00D66110" w:rsidP="00D66110"/>
              </w:tc>
              <w:tc>
                <w:tcPr>
                  <w:tcW w:w="1404" w:type="dxa"/>
                </w:tcPr>
                <w:p w14:paraId="59414971" w14:textId="77777777" w:rsidR="00D66110" w:rsidRDefault="00D66110" w:rsidP="00D66110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38AB4799" w14:textId="77777777" w:rsidR="00D66110" w:rsidRDefault="00D66110" w:rsidP="00D66110">
                  <w:pPr>
                    <w:pStyle w:val="Amount"/>
                  </w:pPr>
                </w:p>
              </w:tc>
            </w:tr>
            <w:tr w:rsidR="00D66110" w14:paraId="287BD68A" w14:textId="77777777" w:rsidTr="00D66110">
              <w:tc>
                <w:tcPr>
                  <w:tcW w:w="1817" w:type="dxa"/>
                </w:tcPr>
                <w:p w14:paraId="2ED74A13" w14:textId="77777777" w:rsidR="00D66110" w:rsidRDefault="00D66110" w:rsidP="00D66110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14419006" w14:textId="77777777" w:rsidR="00D66110" w:rsidRDefault="00D66110" w:rsidP="00D66110"/>
              </w:tc>
              <w:tc>
                <w:tcPr>
                  <w:tcW w:w="1404" w:type="dxa"/>
                </w:tcPr>
                <w:p w14:paraId="323EF6D8" w14:textId="77777777" w:rsidR="00D66110" w:rsidRDefault="00D66110" w:rsidP="00D66110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34908CF1" w14:textId="77777777" w:rsidR="00D66110" w:rsidRDefault="00D66110" w:rsidP="00D66110">
                  <w:pPr>
                    <w:pStyle w:val="Amount"/>
                  </w:pPr>
                </w:p>
              </w:tc>
            </w:tr>
            <w:tr w:rsidR="00D66110" w14:paraId="39FB12A7" w14:textId="77777777" w:rsidTr="00D66110">
              <w:tc>
                <w:tcPr>
                  <w:tcW w:w="1817" w:type="dxa"/>
                </w:tcPr>
                <w:p w14:paraId="31E22F92" w14:textId="77777777" w:rsidR="00D66110" w:rsidRDefault="00D66110" w:rsidP="00D66110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4D47B9CC" w14:textId="77777777" w:rsidR="00D66110" w:rsidRDefault="00D66110" w:rsidP="00D66110"/>
              </w:tc>
              <w:tc>
                <w:tcPr>
                  <w:tcW w:w="1404" w:type="dxa"/>
                </w:tcPr>
                <w:p w14:paraId="53AFA512" w14:textId="77777777" w:rsidR="00D66110" w:rsidRDefault="00D66110" w:rsidP="00D66110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145C74D7" w14:textId="77777777" w:rsidR="00D66110" w:rsidRDefault="00D66110" w:rsidP="00D66110">
                  <w:pPr>
                    <w:pStyle w:val="Amount"/>
                  </w:pPr>
                </w:p>
              </w:tc>
            </w:tr>
          </w:tbl>
          <w:tbl>
            <w:tblPr>
              <w:tblStyle w:val="PlainTable1"/>
              <w:tblpPr w:leftFromText="180" w:rightFromText="180" w:vertAnchor="text" w:horzAnchor="margin" w:tblpY="4011"/>
              <w:tblW w:w="100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72" w:type="dxa"/>
                <w:left w:w="115" w:type="dxa"/>
                <w:bottom w:w="72" w:type="dxa"/>
                <w:right w:w="115" w:type="dxa"/>
              </w:tblCellMar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817"/>
              <w:gridCol w:w="6909"/>
              <w:gridCol w:w="1349"/>
            </w:tblGrid>
            <w:tr w:rsidR="00D13C6C" w14:paraId="7DDB657B" w14:textId="77777777" w:rsidTr="00D13C6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817" w:type="dxa"/>
                </w:tcPr>
                <w:p w14:paraId="203E212D" w14:textId="77777777" w:rsidR="00D13C6C" w:rsidRDefault="00D13C6C" w:rsidP="00D13C6C">
                  <w:pPr>
                    <w:spacing w:line="264" w:lineRule="auto"/>
                  </w:pPr>
                </w:p>
              </w:tc>
              <w:sdt>
                <w:sdtPr>
                  <w:alias w:val="Subtotal:"/>
                  <w:tag w:val="Subtotal:"/>
                  <w:id w:val="2136441839"/>
                  <w:placeholder>
                    <w:docPart w:val="4513605349834DD1AADFEB490944067C"/>
                  </w:placeholder>
                  <w:temporary/>
                  <w:showingPlcHdr/>
                  <w15:appearance w15:val="hidden"/>
                </w:sdtPr>
                <w:sdtContent>
                  <w:tc>
                    <w:tcPr>
                      <w:tcW w:w="6909" w:type="dxa"/>
                      <w:tcBorders>
                        <w:right w:val="single" w:sz="4" w:space="0" w:color="A6A6A6" w:themeColor="background1" w:themeShade="A6"/>
                      </w:tcBorders>
                    </w:tcPr>
                    <w:p w14:paraId="0A8B75B8" w14:textId="77777777" w:rsidR="00D13C6C" w:rsidRDefault="00D13C6C" w:rsidP="00D13C6C">
                      <w:pPr>
                        <w:pStyle w:val="Heading2"/>
                        <w:spacing w:line="264" w:lineRule="auto"/>
                      </w:pPr>
                      <w:r>
                        <w:t>SUBTOTAL</w:t>
                      </w:r>
                    </w:p>
                  </w:tc>
                </w:sdtContent>
              </w:sdt>
              <w:tc>
                <w:tcPr>
                  <w:tcW w:w="1349" w:type="dxa"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left w:w="216" w:type="dxa"/>
                    <w:right w:w="216" w:type="dxa"/>
                  </w:tcMar>
                </w:tcPr>
                <w:p w14:paraId="232FDA6E" w14:textId="77777777" w:rsidR="00D13C6C" w:rsidRDefault="00D13C6C" w:rsidP="00D13C6C">
                  <w:pPr>
                    <w:pStyle w:val="Amount"/>
                    <w:spacing w:line="264" w:lineRule="auto"/>
                  </w:pPr>
                  <w:r>
                    <w:t>£1,660.00</w:t>
                  </w:r>
                </w:p>
              </w:tc>
            </w:tr>
            <w:tr w:rsidR="00D13C6C" w14:paraId="7090590F" w14:textId="77777777" w:rsidTr="00D13C6C">
              <w:tc>
                <w:tcPr>
                  <w:tcW w:w="1817" w:type="dxa"/>
                </w:tcPr>
                <w:p w14:paraId="64D11060" w14:textId="77777777" w:rsidR="00D13C6C" w:rsidRDefault="00D13C6C" w:rsidP="00D13C6C">
                  <w:pPr>
                    <w:spacing w:line="264" w:lineRule="auto"/>
                  </w:pPr>
                </w:p>
              </w:tc>
              <w:tc>
                <w:tcPr>
                  <w:tcW w:w="6909" w:type="dxa"/>
                  <w:tcBorders>
                    <w:right w:val="single" w:sz="4" w:space="0" w:color="A6A6A6" w:themeColor="background1" w:themeShade="A6"/>
                  </w:tcBorders>
                </w:tcPr>
                <w:p w14:paraId="436E13E8" w14:textId="77777777" w:rsidR="00D13C6C" w:rsidRDefault="00D13C6C" w:rsidP="00D13C6C">
                  <w:pPr>
                    <w:pStyle w:val="Heading2"/>
                    <w:spacing w:line="264" w:lineRule="auto"/>
                  </w:pPr>
                  <w:r>
                    <w:t>VAT</w:t>
                  </w:r>
                </w:p>
              </w:tc>
              <w:tc>
                <w:tcPr>
                  <w:tcW w:w="134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left w:w="216" w:type="dxa"/>
                    <w:right w:w="216" w:type="dxa"/>
                  </w:tcMar>
                </w:tcPr>
                <w:p w14:paraId="70FE8DBC" w14:textId="77777777" w:rsidR="00D13C6C" w:rsidRDefault="00D13C6C" w:rsidP="00D13C6C">
                  <w:pPr>
                    <w:pStyle w:val="Amount"/>
                    <w:spacing w:line="264" w:lineRule="auto"/>
                  </w:pPr>
                  <w:r>
                    <w:t>£332.00</w:t>
                  </w:r>
                </w:p>
              </w:tc>
            </w:tr>
            <w:tr w:rsidR="00D13C6C" w14:paraId="34579EE9" w14:textId="77777777" w:rsidTr="00D13C6C">
              <w:tc>
                <w:tcPr>
                  <w:tcW w:w="1817" w:type="dxa"/>
                </w:tcPr>
                <w:p w14:paraId="6CB586B6" w14:textId="77777777" w:rsidR="00D13C6C" w:rsidRDefault="00D13C6C" w:rsidP="00D13C6C">
                  <w:pPr>
                    <w:spacing w:line="264" w:lineRule="auto"/>
                  </w:pPr>
                </w:p>
              </w:tc>
              <w:tc>
                <w:tcPr>
                  <w:tcW w:w="6909" w:type="dxa"/>
                  <w:tcBorders>
                    <w:right w:val="single" w:sz="4" w:space="0" w:color="A6A6A6" w:themeColor="background1" w:themeShade="A6"/>
                  </w:tcBorders>
                </w:tcPr>
                <w:p w14:paraId="0AFDF479" w14:textId="77777777" w:rsidR="00D13C6C" w:rsidRDefault="00D13C6C" w:rsidP="00D13C6C">
                  <w:pPr>
                    <w:pStyle w:val="Heading2"/>
                    <w:spacing w:line="264" w:lineRule="auto"/>
                  </w:pPr>
                  <w:r>
                    <w:t>MISC</w:t>
                  </w:r>
                </w:p>
              </w:tc>
              <w:tc>
                <w:tcPr>
                  <w:tcW w:w="134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left w:w="216" w:type="dxa"/>
                    <w:right w:w="216" w:type="dxa"/>
                  </w:tcMar>
                </w:tcPr>
                <w:p w14:paraId="4B987F47" w14:textId="77777777" w:rsidR="00D13C6C" w:rsidRDefault="00D13C6C" w:rsidP="00D13C6C">
                  <w:pPr>
                    <w:pStyle w:val="Amount"/>
                    <w:spacing w:line="264" w:lineRule="auto"/>
                  </w:pPr>
                  <w:r>
                    <w:t>N/A</w:t>
                  </w:r>
                </w:p>
              </w:tc>
            </w:tr>
            <w:tr w:rsidR="00D13C6C" w14:paraId="1A4C4779" w14:textId="77777777" w:rsidTr="00D13C6C">
              <w:tc>
                <w:tcPr>
                  <w:tcW w:w="1817" w:type="dxa"/>
                </w:tcPr>
                <w:p w14:paraId="20781B80" w14:textId="77777777" w:rsidR="00D13C6C" w:rsidRPr="00D66110" w:rsidRDefault="00D13C6C" w:rsidP="00D13C6C">
                  <w:pPr>
                    <w:spacing w:line="264" w:lineRule="auto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6909" w:type="dxa"/>
                  <w:tcBorders>
                    <w:right w:val="single" w:sz="4" w:space="0" w:color="A6A6A6" w:themeColor="background1" w:themeShade="A6"/>
                  </w:tcBorders>
                </w:tcPr>
                <w:p w14:paraId="3AC3C296" w14:textId="77777777" w:rsidR="00D13C6C" w:rsidRDefault="00D13C6C" w:rsidP="00D13C6C">
                  <w:pPr>
                    <w:pStyle w:val="Heading2"/>
                    <w:spacing w:line="264" w:lineRule="auto"/>
                  </w:pPr>
                  <w:sdt>
                    <w:sdtPr>
                      <w:alias w:val="Total due:"/>
                      <w:tag w:val="Total due:"/>
                      <w:id w:val="2003691622"/>
                      <w:placeholder>
                        <w:docPart w:val="4E9671DEA66C41FA988AE27D3F810801"/>
                      </w:placeholder>
                      <w:temporary/>
                      <w:showingPlcHdr/>
                      <w15:appearance w15:val="hidden"/>
                    </w:sdtPr>
                    <w:sdtContent>
                      <w:r>
                        <w:t>TOTAL due</w:t>
                      </w:r>
                    </w:sdtContent>
                  </w:sdt>
                </w:p>
              </w:tc>
              <w:tc>
                <w:tcPr>
                  <w:tcW w:w="134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left w:w="216" w:type="dxa"/>
                    <w:right w:w="216" w:type="dxa"/>
                  </w:tcMar>
                </w:tcPr>
                <w:p w14:paraId="030CBA1B" w14:textId="77777777" w:rsidR="00D13C6C" w:rsidRDefault="00D13C6C" w:rsidP="00D13C6C">
                  <w:pPr>
                    <w:pStyle w:val="Amount"/>
                    <w:spacing w:line="264" w:lineRule="auto"/>
                  </w:pPr>
                  <w:r>
                    <w:t>£1,992.00</w:t>
                  </w:r>
                </w:p>
              </w:tc>
            </w:tr>
          </w:tbl>
          <w:p w14:paraId="09AA7E33" w14:textId="0CEF8EAD" w:rsidR="008049DB" w:rsidRDefault="00D66110">
            <w:pPr>
              <w:spacing w:line="264" w:lineRule="auto"/>
            </w:pPr>
            <w:r>
              <w:t xml:space="preserve">Payment terms agreed of 7 days payment of receipt of invoice and service agreement contract. </w:t>
            </w:r>
          </w:p>
        </w:tc>
      </w:tr>
    </w:tbl>
    <w:p w14:paraId="5B8BBC94" w14:textId="77777777" w:rsidR="00D66110" w:rsidRPr="00D66110" w:rsidRDefault="00D66110" w:rsidP="00D66110">
      <w:pPr>
        <w:rPr>
          <w:b/>
          <w:bCs/>
          <w:sz w:val="20"/>
          <w:szCs w:val="20"/>
        </w:rPr>
      </w:pPr>
      <w:r w:rsidRPr="00D66110">
        <w:rPr>
          <w:b/>
          <w:bCs/>
        </w:rPr>
        <w:t xml:space="preserve">Payment Information: </w:t>
      </w:r>
    </w:p>
    <w:p w14:paraId="784A9466" w14:textId="77777777" w:rsidR="00D66110" w:rsidRPr="00D66110" w:rsidRDefault="00D66110" w:rsidP="00D66110">
      <w:pPr>
        <w:rPr>
          <w:sz w:val="12"/>
          <w:szCs w:val="12"/>
        </w:rPr>
      </w:pPr>
    </w:p>
    <w:p w14:paraId="6AF50205" w14:textId="1ACE52C8" w:rsidR="00D66110" w:rsidRDefault="00D66110" w:rsidP="00D66110">
      <w:r>
        <w:t xml:space="preserve">BACS payments to be issued to: </w:t>
      </w:r>
    </w:p>
    <w:p w14:paraId="3F7757FE" w14:textId="30313618" w:rsidR="00D66110" w:rsidRPr="00D66110" w:rsidRDefault="00D66110" w:rsidP="00D66110">
      <w:r w:rsidRPr="00D66110">
        <w:t>Bank name: Monzo Bank PLC</w:t>
      </w:r>
    </w:p>
    <w:p w14:paraId="60777048" w14:textId="77777777" w:rsidR="00D66110" w:rsidRPr="00D66110" w:rsidRDefault="00D66110" w:rsidP="00D66110">
      <w:r w:rsidRPr="00D66110">
        <w:t>Account name: Fleming Construction UK Limited</w:t>
      </w:r>
    </w:p>
    <w:p w14:paraId="611B5F28" w14:textId="77777777" w:rsidR="00D66110" w:rsidRPr="00D66110" w:rsidRDefault="00D66110" w:rsidP="00D66110">
      <w:r w:rsidRPr="00D66110">
        <w:t>Sort code: 04-00-05</w:t>
      </w:r>
    </w:p>
    <w:p w14:paraId="5ACED9FF" w14:textId="03FF12FA" w:rsidR="00D66110" w:rsidRDefault="00D66110" w:rsidP="00D66110">
      <w:r w:rsidRPr="00D66110">
        <w:t>Account number: 82119494</w:t>
      </w:r>
    </w:p>
    <w:p w14:paraId="05E6F2CE" w14:textId="6C7B8CA0" w:rsidR="008049DB" w:rsidRDefault="00000000">
      <w:pPr>
        <w:pStyle w:val="Instructions"/>
      </w:pPr>
      <w:sdt>
        <w:sdtPr>
          <w:alias w:val="Make all checks payable to:"/>
          <w:tag w:val="Make all checks payable to:"/>
          <w:id w:val="1506397642"/>
          <w:placeholder>
            <w:docPart w:val="80068CEB19334383A92D8CB79C482BD9"/>
          </w:placeholder>
          <w:temporary/>
          <w:showingPlcHdr/>
          <w15:appearance w15:val="hidden"/>
        </w:sdtPr>
        <w:sdtContent>
          <w:r w:rsidR="00616194">
            <w:t>Make all checks payable to</w:t>
          </w:r>
        </w:sdtContent>
      </w:sdt>
      <w:r w:rsidR="00A93410">
        <w:t xml:space="preserve"> </w:t>
      </w:r>
      <w:sdt>
        <w:sdtPr>
          <w:alias w:val="Company name:"/>
          <w:tag w:val="Company name:"/>
          <w:id w:val="-1511823771"/>
          <w:placeholder>
            <w:docPart w:val="16BD25008B94495081DDFB596A2EF972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D66110">
            <w:t>Fleming Construction UK LTD</w:t>
          </w:r>
        </w:sdtContent>
      </w:sdt>
    </w:p>
    <w:p w14:paraId="07FD7BCA" w14:textId="48CC714E" w:rsidR="008049DB" w:rsidRDefault="00000000">
      <w:pPr>
        <w:pStyle w:val="Instructions"/>
      </w:pPr>
      <w:sdt>
        <w:sdtPr>
          <w:alias w:val="If you have any questions concerning this invoice, contact:"/>
          <w:tag w:val="If you have any questions concerning this invoice, contact:"/>
          <w:id w:val="1546801935"/>
          <w:placeholder>
            <w:docPart w:val="89A7B386C36D4B97970BFF2A66453805"/>
          </w:placeholder>
          <w:temporary/>
          <w:showingPlcHdr/>
          <w15:appearance w15:val="hidden"/>
        </w:sdtPr>
        <w:sdtContent>
          <w:r w:rsidR="00616194">
            <w:t>If you have any questions concerning this invoice</w:t>
          </w:r>
        </w:sdtContent>
      </w:sdt>
      <w:r w:rsidR="00D66110">
        <w:t xml:space="preserve"> </w:t>
      </w:r>
      <w:proofErr w:type="gramStart"/>
      <w:r w:rsidR="00D66110">
        <w:t>please</w:t>
      </w:r>
      <w:proofErr w:type="gramEnd"/>
      <w:r w:rsidR="00D66110">
        <w:t xml:space="preserve"> contact our offices on 01902 </w:t>
      </w:r>
      <w:r w:rsidR="00D66110">
        <w:t>275 325</w:t>
      </w:r>
    </w:p>
    <w:p w14:paraId="2282BBA4" w14:textId="6F993823" w:rsidR="00837ECD" w:rsidRPr="00837ECD" w:rsidRDefault="00837ECD" w:rsidP="00837ECD">
      <w:pPr>
        <w:pStyle w:val="ThankYou"/>
      </w:pPr>
    </w:p>
    <w:sectPr w:rsidR="00837ECD" w:rsidRPr="00837E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FEA7C" w14:textId="77777777" w:rsidR="00A0210B" w:rsidRDefault="00A0210B">
      <w:pPr>
        <w:spacing w:line="240" w:lineRule="auto"/>
      </w:pPr>
      <w:r>
        <w:separator/>
      </w:r>
    </w:p>
  </w:endnote>
  <w:endnote w:type="continuationSeparator" w:id="0">
    <w:p w14:paraId="0E764C47" w14:textId="77777777" w:rsidR="00A0210B" w:rsidRDefault="00A021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E913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95ACAE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5AB3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0108" w14:textId="77777777" w:rsidR="00A0210B" w:rsidRDefault="00A0210B">
      <w:pPr>
        <w:spacing w:line="240" w:lineRule="auto"/>
      </w:pPr>
      <w:r>
        <w:separator/>
      </w:r>
    </w:p>
  </w:footnote>
  <w:footnote w:type="continuationSeparator" w:id="0">
    <w:p w14:paraId="5B2A294F" w14:textId="77777777" w:rsidR="00A0210B" w:rsidRDefault="00A021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045A6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67C1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775D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AEF2FF9"/>
    <w:multiLevelType w:val="multilevel"/>
    <w:tmpl w:val="7336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206836">
    <w:abstractNumId w:val="9"/>
  </w:num>
  <w:num w:numId="2" w16cid:durableId="2064987541">
    <w:abstractNumId w:val="7"/>
  </w:num>
  <w:num w:numId="3" w16cid:durableId="269550226">
    <w:abstractNumId w:val="6"/>
  </w:num>
  <w:num w:numId="4" w16cid:durableId="606891483">
    <w:abstractNumId w:val="5"/>
  </w:num>
  <w:num w:numId="5" w16cid:durableId="116261088">
    <w:abstractNumId w:val="4"/>
  </w:num>
  <w:num w:numId="6" w16cid:durableId="566914040">
    <w:abstractNumId w:val="8"/>
  </w:num>
  <w:num w:numId="7" w16cid:durableId="143007393">
    <w:abstractNumId w:val="3"/>
  </w:num>
  <w:num w:numId="8" w16cid:durableId="2055546381">
    <w:abstractNumId w:val="2"/>
  </w:num>
  <w:num w:numId="9" w16cid:durableId="1427926000">
    <w:abstractNumId w:val="1"/>
  </w:num>
  <w:num w:numId="10" w16cid:durableId="1423457379">
    <w:abstractNumId w:val="0"/>
  </w:num>
  <w:num w:numId="11" w16cid:durableId="332224042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10"/>
    <w:rsid w:val="00055AF8"/>
    <w:rsid w:val="000C099B"/>
    <w:rsid w:val="002558FA"/>
    <w:rsid w:val="00323F56"/>
    <w:rsid w:val="003667F4"/>
    <w:rsid w:val="00616194"/>
    <w:rsid w:val="006A3739"/>
    <w:rsid w:val="007577D4"/>
    <w:rsid w:val="00793AFB"/>
    <w:rsid w:val="007D3668"/>
    <w:rsid w:val="008049DB"/>
    <w:rsid w:val="00837ECD"/>
    <w:rsid w:val="00907574"/>
    <w:rsid w:val="00934F6F"/>
    <w:rsid w:val="00966901"/>
    <w:rsid w:val="00981A82"/>
    <w:rsid w:val="00A0210B"/>
    <w:rsid w:val="00A93410"/>
    <w:rsid w:val="00B76A92"/>
    <w:rsid w:val="00BB4862"/>
    <w:rsid w:val="00BF2506"/>
    <w:rsid w:val="00C3067E"/>
    <w:rsid w:val="00CE7F7E"/>
    <w:rsid w:val="00CF07F2"/>
    <w:rsid w:val="00D13C6C"/>
    <w:rsid w:val="00D66110"/>
    <w:rsid w:val="00D934CD"/>
    <w:rsid w:val="00E9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1D86B"/>
  <w15:chartTrackingRefBased/>
  <w15:docId w15:val="{08A6B42C-6118-4C20-B2AB-718FF2F8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fl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31EF431BD4991994866B891AB8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56DAE-001E-4F04-8D67-CE6E1FEB39ED}"/>
      </w:docPartPr>
      <w:docPartBody>
        <w:p w:rsidR="00000000" w:rsidRDefault="00000000">
          <w:pPr>
            <w:pStyle w:val="D5C31EF431BD4991994866B891AB89BE"/>
          </w:pPr>
          <w:r>
            <w:t>INVOICE</w:t>
          </w:r>
        </w:p>
      </w:docPartBody>
    </w:docPart>
    <w:docPart>
      <w:docPartPr>
        <w:name w:val="62CC44AAEB3F4DD0983A0DF80E87F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15FE9-1F28-4EA3-8AD9-AEBFB1D3E125}"/>
      </w:docPartPr>
      <w:docPartBody>
        <w:p w:rsidR="00000000" w:rsidRDefault="00000000">
          <w:pPr>
            <w:pStyle w:val="62CC44AAEB3F4DD0983A0DF80E87F5B0"/>
          </w:pPr>
          <w:r>
            <w:t>Invoice #</w:t>
          </w:r>
        </w:p>
      </w:docPartBody>
    </w:docPart>
    <w:docPart>
      <w:docPartPr>
        <w:name w:val="090FAA30A76748019995609796CC35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5F2A7-531D-4393-8F78-3992F77A77B5}"/>
      </w:docPartPr>
      <w:docPartBody>
        <w:p w:rsidR="00000000" w:rsidRDefault="00000000">
          <w:pPr>
            <w:pStyle w:val="090FAA30A76748019995609796CC35B9"/>
          </w:pPr>
          <w:r>
            <w:t>Date:</w:t>
          </w:r>
        </w:p>
      </w:docPartBody>
    </w:docPart>
    <w:docPart>
      <w:docPartPr>
        <w:name w:val="E7740C9F9B474006AB80872395F18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066A5-0180-4B1B-95C3-8EE34AA419F8}"/>
      </w:docPartPr>
      <w:docPartBody>
        <w:p w:rsidR="00000000" w:rsidRDefault="00000000">
          <w:pPr>
            <w:pStyle w:val="E7740C9F9B474006AB80872395F18CE5"/>
          </w:pPr>
          <w:r>
            <w:t>To:</w:t>
          </w:r>
        </w:p>
      </w:docPartBody>
    </w:docPart>
    <w:docPart>
      <w:docPartPr>
        <w:name w:val="80068CEB19334383A92D8CB79C482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40D33-B6E1-4303-A21F-2FEFDF963C78}"/>
      </w:docPartPr>
      <w:docPartBody>
        <w:p w:rsidR="00000000" w:rsidRDefault="00000000">
          <w:pPr>
            <w:pStyle w:val="80068CEB19334383A92D8CB79C482BD9"/>
          </w:pPr>
          <w:r>
            <w:t>Make all checks payable to</w:t>
          </w:r>
        </w:p>
      </w:docPartBody>
    </w:docPart>
    <w:docPart>
      <w:docPartPr>
        <w:name w:val="16BD25008B94495081DDFB596A2EF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FD999-4C8A-4903-97A0-F856AF0692B2}"/>
      </w:docPartPr>
      <w:docPartBody>
        <w:p w:rsidR="00000000" w:rsidRDefault="00000000">
          <w:pPr>
            <w:pStyle w:val="16BD25008B94495081DDFB596A2EF972"/>
          </w:pPr>
          <w:r>
            <w:t>Company Name</w:t>
          </w:r>
        </w:p>
      </w:docPartBody>
    </w:docPart>
    <w:docPart>
      <w:docPartPr>
        <w:name w:val="89A7B386C36D4B97970BFF2A66453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41A85-77DE-457F-A264-69000D71E103}"/>
      </w:docPartPr>
      <w:docPartBody>
        <w:p w:rsidR="00000000" w:rsidRDefault="00000000">
          <w:pPr>
            <w:pStyle w:val="89A7B386C36D4B97970BFF2A66453805"/>
          </w:pPr>
          <w:r>
            <w:t>If you have any questions concerning this invoice</w:t>
          </w:r>
        </w:p>
      </w:docPartBody>
    </w:docPart>
    <w:docPart>
      <w:docPartPr>
        <w:name w:val="0CE307E4E9E342B9811DBF239B6FF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E8F1D-20B2-4F8E-8361-8A84DE4F4DE6}"/>
      </w:docPartPr>
      <w:docPartBody>
        <w:p w:rsidR="00000000" w:rsidRDefault="0050654A" w:rsidP="0050654A">
          <w:pPr>
            <w:pStyle w:val="0CE307E4E9E342B9811DBF239B6FFA4B"/>
          </w:pPr>
          <w:r>
            <w:t>QUANTITY</w:t>
          </w:r>
        </w:p>
      </w:docPartBody>
    </w:docPart>
    <w:docPart>
      <w:docPartPr>
        <w:name w:val="2DDEFF62A6BF41CE995DD7805F62B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A1450-768E-4A6F-819A-BFF106839C1A}"/>
      </w:docPartPr>
      <w:docPartBody>
        <w:p w:rsidR="00000000" w:rsidRDefault="0050654A" w:rsidP="0050654A">
          <w:pPr>
            <w:pStyle w:val="2DDEFF62A6BF41CE995DD7805F62B93B"/>
          </w:pPr>
          <w:r>
            <w:t>DESCRIPTION</w:t>
          </w:r>
        </w:p>
      </w:docPartBody>
    </w:docPart>
    <w:docPart>
      <w:docPartPr>
        <w:name w:val="49DADD64FA224C92AE7BCDD57DCC7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1029B-D343-40DD-AA0A-E0DDBC938D6A}"/>
      </w:docPartPr>
      <w:docPartBody>
        <w:p w:rsidR="00000000" w:rsidRDefault="0050654A" w:rsidP="0050654A">
          <w:pPr>
            <w:pStyle w:val="49DADD64FA224C92AE7BCDD57DCC7359"/>
          </w:pPr>
          <w:r>
            <w:t>UNIT PRICE</w:t>
          </w:r>
        </w:p>
      </w:docPartBody>
    </w:docPart>
    <w:docPart>
      <w:docPartPr>
        <w:name w:val="64964659358F48E2A1009557E10E4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1A79A-39E0-42A2-9CB8-DDBAE1EB9D44}"/>
      </w:docPartPr>
      <w:docPartBody>
        <w:p w:rsidR="00000000" w:rsidRDefault="0050654A" w:rsidP="0050654A">
          <w:pPr>
            <w:pStyle w:val="64964659358F48E2A1009557E10E44D5"/>
          </w:pPr>
          <w:r>
            <w:t>TOTAL</w:t>
          </w:r>
        </w:p>
      </w:docPartBody>
    </w:docPart>
    <w:docPart>
      <w:docPartPr>
        <w:name w:val="4513605349834DD1AADFEB4909440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5E992-1C61-486D-8A47-1B9752CB05BB}"/>
      </w:docPartPr>
      <w:docPartBody>
        <w:p w:rsidR="00000000" w:rsidRDefault="0050654A" w:rsidP="0050654A">
          <w:pPr>
            <w:pStyle w:val="4513605349834DD1AADFEB490944067C"/>
          </w:pPr>
          <w:r>
            <w:t>SUBTOTAL</w:t>
          </w:r>
        </w:p>
      </w:docPartBody>
    </w:docPart>
    <w:docPart>
      <w:docPartPr>
        <w:name w:val="4E9671DEA66C41FA988AE27D3F810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DE1B8-D5F1-491D-9B66-48FE7D138FD1}"/>
      </w:docPartPr>
      <w:docPartBody>
        <w:p w:rsidR="00000000" w:rsidRDefault="0050654A" w:rsidP="0050654A">
          <w:pPr>
            <w:pStyle w:val="4E9671DEA66C41FA988AE27D3F810801"/>
          </w:pPr>
          <w:r>
            <w:t>TOTAL due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4A"/>
    <w:rsid w:val="000C099B"/>
    <w:rsid w:val="0050654A"/>
    <w:rsid w:val="00B4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BBB23400F447CD9639CBF9C282BCDD">
    <w:name w:val="01BBB23400F447CD9639CBF9C282BCDD"/>
  </w:style>
  <w:style w:type="paragraph" w:customStyle="1" w:styleId="A2D4F83446034C4491A14274FCA91061">
    <w:name w:val="A2D4F83446034C4491A14274FCA91061"/>
  </w:style>
  <w:style w:type="paragraph" w:customStyle="1" w:styleId="BBDB52FF7A274B7D81B2362D111D2CF5">
    <w:name w:val="BBDB52FF7A274B7D81B2362D111D2CF5"/>
  </w:style>
  <w:style w:type="paragraph" w:customStyle="1" w:styleId="C8F783A4187247B2A2D74DCB7417BBCA">
    <w:name w:val="C8F783A4187247B2A2D74DCB7417BBCA"/>
  </w:style>
  <w:style w:type="paragraph" w:customStyle="1" w:styleId="46D91DCECB094F8DBF801DD485C1BA13">
    <w:name w:val="46D91DCECB094F8DBF801DD485C1BA13"/>
  </w:style>
  <w:style w:type="paragraph" w:customStyle="1" w:styleId="920699B089E943888FB04931E4EAD621">
    <w:name w:val="920699B089E943888FB04931E4EAD621"/>
  </w:style>
  <w:style w:type="paragraph" w:customStyle="1" w:styleId="45100A51EB79486EBD0130C093F6375B">
    <w:name w:val="45100A51EB79486EBD0130C093F6375B"/>
  </w:style>
  <w:style w:type="paragraph" w:customStyle="1" w:styleId="65F50B4102314AC2A77143CC23260B30">
    <w:name w:val="65F50B4102314AC2A77143CC23260B30"/>
  </w:style>
  <w:style w:type="paragraph" w:customStyle="1" w:styleId="D5C31EF431BD4991994866B891AB89BE">
    <w:name w:val="D5C31EF431BD4991994866B891AB89BE"/>
  </w:style>
  <w:style w:type="paragraph" w:customStyle="1" w:styleId="62CC44AAEB3F4DD0983A0DF80E87F5B0">
    <w:name w:val="62CC44AAEB3F4DD0983A0DF80E87F5B0"/>
  </w:style>
  <w:style w:type="paragraph" w:customStyle="1" w:styleId="B15BC693A4B64722A119B553CD732803">
    <w:name w:val="B15BC693A4B64722A119B553CD732803"/>
  </w:style>
  <w:style w:type="paragraph" w:customStyle="1" w:styleId="090FAA30A76748019995609796CC35B9">
    <w:name w:val="090FAA30A76748019995609796CC35B9"/>
  </w:style>
  <w:style w:type="paragraph" w:customStyle="1" w:styleId="068C25591BB24C8FA89128E097BD8009">
    <w:name w:val="068C25591BB24C8FA89128E097BD8009"/>
  </w:style>
  <w:style w:type="paragraph" w:customStyle="1" w:styleId="E7740C9F9B474006AB80872395F18CE5">
    <w:name w:val="E7740C9F9B474006AB80872395F18CE5"/>
  </w:style>
  <w:style w:type="paragraph" w:customStyle="1" w:styleId="7C38BF9A02FA4DD4B2E4008755942947">
    <w:name w:val="7C38BF9A02FA4DD4B2E4008755942947"/>
  </w:style>
  <w:style w:type="paragraph" w:customStyle="1" w:styleId="D5113DC774E546F2ADE157820C4CCE42">
    <w:name w:val="D5113DC774E546F2ADE157820C4CCE42"/>
  </w:style>
  <w:style w:type="paragraph" w:customStyle="1" w:styleId="A42EEAC7DDB24643AAC9F51FDB755A6D">
    <w:name w:val="A42EEAC7DDB24643AAC9F51FDB755A6D"/>
  </w:style>
  <w:style w:type="paragraph" w:customStyle="1" w:styleId="A719F3E0A5F74E7C9ECCA49CCAEA1E6B">
    <w:name w:val="A719F3E0A5F74E7C9ECCA49CCAEA1E6B"/>
  </w:style>
  <w:style w:type="paragraph" w:customStyle="1" w:styleId="3583968090904620949891EA70201421">
    <w:name w:val="3583968090904620949891EA70201421"/>
  </w:style>
  <w:style w:type="paragraph" w:customStyle="1" w:styleId="259789A385864DE3A7B1D9FEC4312C2B">
    <w:name w:val="259789A385864DE3A7B1D9FEC4312C2B"/>
  </w:style>
  <w:style w:type="paragraph" w:customStyle="1" w:styleId="CCFA6A56AC564DC48FC9547C9814486C">
    <w:name w:val="CCFA6A56AC564DC48FC9547C9814486C"/>
  </w:style>
  <w:style w:type="paragraph" w:customStyle="1" w:styleId="BFC9B5E1FFA746F9AB6F8FE1801C3949">
    <w:name w:val="BFC9B5E1FFA746F9AB6F8FE1801C3949"/>
  </w:style>
  <w:style w:type="paragraph" w:customStyle="1" w:styleId="69C6363068AB4629888AF7B073B5E52E">
    <w:name w:val="69C6363068AB4629888AF7B073B5E52E"/>
  </w:style>
  <w:style w:type="paragraph" w:customStyle="1" w:styleId="6BFEB999E5A64B429F355F42D3D9CC2F">
    <w:name w:val="6BFEB999E5A64B429F355F42D3D9CC2F"/>
  </w:style>
  <w:style w:type="paragraph" w:customStyle="1" w:styleId="9355D3F3867D47BF882FE0BD8AB0AA83">
    <w:name w:val="9355D3F3867D47BF882FE0BD8AB0AA83"/>
  </w:style>
  <w:style w:type="paragraph" w:customStyle="1" w:styleId="4B2E1A6EFC2E4754BF9AA983B62E13F1">
    <w:name w:val="4B2E1A6EFC2E4754BF9AA983B62E13F1"/>
  </w:style>
  <w:style w:type="paragraph" w:customStyle="1" w:styleId="CC4BEA5DC82E46F79BBD3EFB37BEA598">
    <w:name w:val="CC4BEA5DC82E46F79BBD3EFB37BEA598"/>
  </w:style>
  <w:style w:type="paragraph" w:customStyle="1" w:styleId="201B0756027B4695B37E59F600D4F098">
    <w:name w:val="201B0756027B4695B37E59F600D4F098"/>
  </w:style>
  <w:style w:type="paragraph" w:customStyle="1" w:styleId="A069C4A5EB5A432E977FC0BF84A0FE60">
    <w:name w:val="A069C4A5EB5A432E977FC0BF84A0FE60"/>
  </w:style>
  <w:style w:type="paragraph" w:customStyle="1" w:styleId="DBD99182870F48A9A1305E332BD15C90">
    <w:name w:val="DBD99182870F48A9A1305E332BD15C90"/>
  </w:style>
  <w:style w:type="paragraph" w:customStyle="1" w:styleId="D1C8D8676E7344F499A44F3909D89D7A">
    <w:name w:val="D1C8D8676E7344F499A44F3909D89D7A"/>
  </w:style>
  <w:style w:type="paragraph" w:customStyle="1" w:styleId="D029DAF7452246B5BE32E9610D13534B">
    <w:name w:val="D029DAF7452246B5BE32E9610D13534B"/>
  </w:style>
  <w:style w:type="paragraph" w:customStyle="1" w:styleId="8C095EF8C7C342159B3944172BC382A0">
    <w:name w:val="8C095EF8C7C342159B3944172BC382A0"/>
  </w:style>
  <w:style w:type="paragraph" w:customStyle="1" w:styleId="5429529E6EA941FB94EFBF9D6C5DA05B">
    <w:name w:val="5429529E6EA941FB94EFBF9D6C5DA05B"/>
  </w:style>
  <w:style w:type="paragraph" w:customStyle="1" w:styleId="F1C157FFFA7B4ECA958F3E031FBB01A9">
    <w:name w:val="F1C157FFFA7B4ECA958F3E031FBB01A9"/>
  </w:style>
  <w:style w:type="paragraph" w:customStyle="1" w:styleId="7CC7C60A622E4247A6A15E9162AF0967">
    <w:name w:val="7CC7C60A622E4247A6A15E9162AF0967"/>
  </w:style>
  <w:style w:type="paragraph" w:customStyle="1" w:styleId="0F4C1C47619D4FE6A63B351F0FB16F7E">
    <w:name w:val="0F4C1C47619D4FE6A63B351F0FB16F7E"/>
  </w:style>
  <w:style w:type="paragraph" w:customStyle="1" w:styleId="02E64A2F53334F28AAFDE23A3FCA1B11">
    <w:name w:val="02E64A2F53334F28AAFDE23A3FCA1B11"/>
  </w:style>
  <w:style w:type="paragraph" w:customStyle="1" w:styleId="CC66EE60EBB34F5C92445F6C7BD41A61">
    <w:name w:val="CC66EE60EBB34F5C92445F6C7BD41A61"/>
  </w:style>
  <w:style w:type="paragraph" w:customStyle="1" w:styleId="79A2B1BF55CF4CAEADA2E32CF8441512">
    <w:name w:val="79A2B1BF55CF4CAEADA2E32CF8441512"/>
  </w:style>
  <w:style w:type="paragraph" w:customStyle="1" w:styleId="E9AD39E60BCF480194948D6EEA6C41DC">
    <w:name w:val="E9AD39E60BCF480194948D6EEA6C41DC"/>
  </w:style>
  <w:style w:type="paragraph" w:customStyle="1" w:styleId="62B6B9DA4F7848289D8AE2547177F68A">
    <w:name w:val="62B6B9DA4F7848289D8AE2547177F68A"/>
  </w:style>
  <w:style w:type="paragraph" w:customStyle="1" w:styleId="8D0D58E765CE417A9C707234AD4082B3">
    <w:name w:val="8D0D58E765CE417A9C707234AD4082B3"/>
  </w:style>
  <w:style w:type="paragraph" w:customStyle="1" w:styleId="0484C29FDEC342CCB5DF1EA95EF0D061">
    <w:name w:val="0484C29FDEC342CCB5DF1EA95EF0D061"/>
  </w:style>
  <w:style w:type="paragraph" w:customStyle="1" w:styleId="80068CEB19334383A92D8CB79C482BD9">
    <w:name w:val="80068CEB19334383A92D8CB79C482BD9"/>
  </w:style>
  <w:style w:type="paragraph" w:customStyle="1" w:styleId="16BD25008B94495081DDFB596A2EF972">
    <w:name w:val="16BD25008B94495081DDFB596A2EF972"/>
  </w:style>
  <w:style w:type="paragraph" w:customStyle="1" w:styleId="89A7B386C36D4B97970BFF2A66453805">
    <w:name w:val="89A7B386C36D4B97970BFF2A66453805"/>
  </w:style>
  <w:style w:type="paragraph" w:customStyle="1" w:styleId="7BF75FEDF5D04B76A9A0F6C910EB97B3">
    <w:name w:val="7BF75FEDF5D04B76A9A0F6C910EB97B3"/>
  </w:style>
  <w:style w:type="paragraph" w:customStyle="1" w:styleId="8EE475B4A0D8484DA00CAEB909E39870">
    <w:name w:val="8EE475B4A0D8484DA00CAEB909E39870"/>
  </w:style>
  <w:style w:type="paragraph" w:customStyle="1" w:styleId="11EF5B39651249288EE80880BC7B5BA5">
    <w:name w:val="11EF5B39651249288EE80880BC7B5BA5"/>
  </w:style>
  <w:style w:type="paragraph" w:customStyle="1" w:styleId="77C47915D2AC41CAB309F0751B5258C7">
    <w:name w:val="77C47915D2AC41CAB309F0751B5258C7"/>
  </w:style>
  <w:style w:type="paragraph" w:customStyle="1" w:styleId="51F895CD2C624CB0A849B050965ABC64">
    <w:name w:val="51F895CD2C624CB0A849B050965ABC64"/>
  </w:style>
  <w:style w:type="paragraph" w:customStyle="1" w:styleId="4255093D8E97445A989A1D708506D6F3">
    <w:name w:val="4255093D8E97445A989A1D708506D6F3"/>
    <w:rsid w:val="0050654A"/>
  </w:style>
  <w:style w:type="paragraph" w:customStyle="1" w:styleId="3C035F7870B3430E9E443948D72BD7F1">
    <w:name w:val="3C035F7870B3430E9E443948D72BD7F1"/>
    <w:rsid w:val="0050654A"/>
  </w:style>
  <w:style w:type="paragraph" w:customStyle="1" w:styleId="4C1B67AF2F6C4945BA5ACBF3B73400DC">
    <w:name w:val="4C1B67AF2F6C4945BA5ACBF3B73400DC"/>
    <w:rsid w:val="0050654A"/>
  </w:style>
  <w:style w:type="paragraph" w:customStyle="1" w:styleId="3D8AEF87C5FE44C69D6A94614BAD67B7">
    <w:name w:val="3D8AEF87C5FE44C69D6A94614BAD67B7"/>
    <w:rsid w:val="0050654A"/>
  </w:style>
  <w:style w:type="paragraph" w:customStyle="1" w:styleId="0CE307E4E9E342B9811DBF239B6FFA4B">
    <w:name w:val="0CE307E4E9E342B9811DBF239B6FFA4B"/>
    <w:rsid w:val="0050654A"/>
  </w:style>
  <w:style w:type="paragraph" w:customStyle="1" w:styleId="2DDEFF62A6BF41CE995DD7805F62B93B">
    <w:name w:val="2DDEFF62A6BF41CE995DD7805F62B93B"/>
    <w:rsid w:val="0050654A"/>
  </w:style>
  <w:style w:type="paragraph" w:customStyle="1" w:styleId="49DADD64FA224C92AE7BCDD57DCC7359">
    <w:name w:val="49DADD64FA224C92AE7BCDD57DCC7359"/>
    <w:rsid w:val="0050654A"/>
  </w:style>
  <w:style w:type="paragraph" w:customStyle="1" w:styleId="64964659358F48E2A1009557E10E44D5">
    <w:name w:val="64964659358F48E2A1009557E10E44D5"/>
    <w:rsid w:val="0050654A"/>
  </w:style>
  <w:style w:type="paragraph" w:customStyle="1" w:styleId="2E6E3DF28F774606A3162B3A63A0E3C6">
    <w:name w:val="2E6E3DF28F774606A3162B3A63A0E3C6"/>
    <w:rsid w:val="0050654A"/>
  </w:style>
  <w:style w:type="paragraph" w:customStyle="1" w:styleId="603948F29A664A21B87A2BEBDA8714F5">
    <w:name w:val="603948F29A664A21B87A2BEBDA8714F5"/>
    <w:rsid w:val="0050654A"/>
  </w:style>
  <w:style w:type="paragraph" w:customStyle="1" w:styleId="4513605349834DD1AADFEB490944067C">
    <w:name w:val="4513605349834DD1AADFEB490944067C"/>
    <w:rsid w:val="0050654A"/>
  </w:style>
  <w:style w:type="paragraph" w:customStyle="1" w:styleId="4E9671DEA66C41FA988AE27D3F810801">
    <w:name w:val="4E9671DEA66C41FA988AE27D3F810801"/>
    <w:rsid w:val="005065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0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Fleming Construction UK LTD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Fleming</dc:creator>
  <cp:keywords/>
  <dc:description/>
  <cp:lastModifiedBy>Sam Fleming</cp:lastModifiedBy>
  <cp:revision>1</cp:revision>
  <dcterms:created xsi:type="dcterms:W3CDTF">2026-01-30T10:21:00Z</dcterms:created>
  <dcterms:modified xsi:type="dcterms:W3CDTF">2026-01-30T10:33:00Z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